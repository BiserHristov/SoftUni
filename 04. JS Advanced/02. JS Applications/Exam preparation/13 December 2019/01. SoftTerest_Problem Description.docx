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715BBED0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9876B1">
        <w:rPr>
          <w:noProof/>
          <w:highlight w:val="yellow"/>
          <w:lang w:val="bg-BG"/>
        </w:rPr>
        <w:t>Navigation Bar</w:t>
      </w:r>
      <w:r w:rsidR="00771EA7" w:rsidRPr="009876B1">
        <w:rPr>
          <w:noProof/>
          <w:highlight w:val="yellow"/>
          <w:lang w:val="bg-BG"/>
        </w:rPr>
        <w:t xml:space="preserve"> </w:t>
      </w:r>
      <w:r w:rsidR="001D0A9B" w:rsidRPr="009876B1">
        <w:rPr>
          <w:noProof/>
          <w:highlight w:val="yellow"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9876B1">
        <w:rPr>
          <w:noProof/>
          <w:highlight w:val="yellow"/>
          <w:lang w:val="bg-BG"/>
        </w:rPr>
        <w:t xml:space="preserve">Home </w:t>
      </w:r>
      <w:r w:rsidR="00C7421E" w:rsidRPr="009876B1">
        <w:rPr>
          <w:noProof/>
          <w:highlight w:val="yellow"/>
          <w:lang w:val="bg-BG"/>
        </w:rPr>
        <w:t>Page (</w:t>
      </w:r>
      <w:r w:rsidR="00E7553D" w:rsidRPr="009876B1">
        <w:rPr>
          <w:noProof/>
          <w:highlight w:val="yellow"/>
          <w:lang w:val="bg-BG"/>
        </w:rPr>
        <w:t>Guest</w:t>
      </w:r>
      <w:r w:rsidR="00C7421E" w:rsidRPr="009876B1">
        <w:rPr>
          <w:noProof/>
          <w:highlight w:val="yellow"/>
          <w:lang w:val="bg-BG"/>
        </w:rPr>
        <w:t xml:space="preserve">) </w:t>
      </w:r>
      <w:r w:rsidR="0032618D" w:rsidRPr="009876B1">
        <w:rPr>
          <w:noProof/>
          <w:highlight w:val="yellow"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E613A8">
        <w:rPr>
          <w:noProof/>
          <w:highlight w:val="yellow"/>
          <w:lang w:val="bg-BG"/>
        </w:rPr>
        <w:t xml:space="preserve">Register </w:t>
      </w:r>
      <w:r w:rsidR="00DC3477" w:rsidRPr="00E613A8">
        <w:rPr>
          <w:noProof/>
          <w:highlight w:val="yellow"/>
          <w:lang w:val="bg-BG"/>
        </w:rPr>
        <w:t>User</w:t>
      </w:r>
      <w:r w:rsidRPr="00E613A8">
        <w:rPr>
          <w:noProof/>
          <w:highlight w:val="yellow"/>
          <w:lang w:val="bg-BG"/>
        </w:rPr>
        <w:t xml:space="preserve"> </w:t>
      </w:r>
      <w:r w:rsidR="00A14EF0" w:rsidRPr="00E613A8">
        <w:rPr>
          <w:noProof/>
          <w:highlight w:val="yellow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E613A8">
        <w:rPr>
          <w:noProof/>
          <w:highlight w:val="yellow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471DE0">
        <w:rPr>
          <w:noProof/>
          <w:highlight w:val="yellow"/>
          <w:lang w:val="bg-BG"/>
        </w:rPr>
        <w:t xml:space="preserve">Logout </w:t>
      </w:r>
      <w:r w:rsidR="00CC4E0C" w:rsidRPr="00471DE0">
        <w:rPr>
          <w:noProof/>
          <w:highlight w:val="yellow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9876B1">
        <w:rPr>
          <w:noProof/>
          <w:highlight w:val="yellow"/>
        </w:rPr>
        <w:lastRenderedPageBreak/>
        <w:t>Dashboard</w:t>
      </w:r>
      <w:r w:rsidR="00DB030C" w:rsidRPr="009876B1">
        <w:rPr>
          <w:noProof/>
          <w:highlight w:val="yellow"/>
          <w:lang w:val="bg-BG"/>
        </w:rPr>
        <w:t xml:space="preserve"> </w:t>
      </w:r>
      <w:r w:rsidR="0075753B" w:rsidRPr="009876B1">
        <w:rPr>
          <w:noProof/>
          <w:highlight w:val="yellow"/>
          <w:lang w:val="bg-BG"/>
        </w:rPr>
        <w:t>(3</w:t>
      </w:r>
      <w:r w:rsidR="00CC4E0C" w:rsidRPr="009876B1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D72148">
        <w:rPr>
          <w:noProof/>
          <w:highlight w:val="yellow"/>
        </w:rPr>
        <w:t>Create</w:t>
      </w:r>
      <w:r w:rsidR="00DB030C" w:rsidRPr="00D72148">
        <w:rPr>
          <w:noProof/>
          <w:highlight w:val="yellow"/>
          <w:lang w:val="bg-BG"/>
        </w:rPr>
        <w:t xml:space="preserve"> </w:t>
      </w:r>
      <w:r w:rsidR="008B0FB8" w:rsidRPr="00D72148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  <w:bookmarkStart w:id="0" w:name="_GoBack"/>
      <w:bookmarkEnd w:id="0"/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073B96" w14:textId="77777777" w:rsidR="00F748DF" w:rsidRDefault="00F748DF" w:rsidP="004A2906">
      <w:pPr>
        <w:spacing w:before="0" w:after="0" w:line="240" w:lineRule="auto"/>
      </w:pPr>
      <w:r>
        <w:separator/>
      </w:r>
    </w:p>
  </w:endnote>
  <w:endnote w:type="continuationSeparator" w:id="0">
    <w:p w14:paraId="578C61A1" w14:textId="77777777" w:rsidR="00F748DF" w:rsidRDefault="00F748DF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FF7B5D0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37A4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37A4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3FF7B5D0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37A4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37A4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02B9B" w14:textId="77777777" w:rsidR="00F748DF" w:rsidRDefault="00F748DF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30F95EB" w14:textId="77777777" w:rsidR="00F748DF" w:rsidRDefault="00F748DF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1DE0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7A3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737A4"/>
    <w:rsid w:val="009801CC"/>
    <w:rsid w:val="009876B1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2148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13A8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48DF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A3521-9188-489A-AACF-3F6747732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269</TotalTime>
  <Pages>20</Pages>
  <Words>2265</Words>
  <Characters>12915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Biser Hristov</cp:lastModifiedBy>
  <cp:revision>6</cp:revision>
  <dcterms:created xsi:type="dcterms:W3CDTF">2019-12-09T22:30:00Z</dcterms:created>
  <dcterms:modified xsi:type="dcterms:W3CDTF">2020-12-01T01:38:00Z</dcterms:modified>
</cp:coreProperties>
</file>